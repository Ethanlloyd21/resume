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Tr="001B2ABD">
        <w:trPr>
          <w:trHeight w:val="4410"/>
        </w:trPr>
        <w:tc>
          <w:tcPr>
            <w:tcW w:w="3600" w:type="dxa"/>
            <w:vAlign w:val="bottom"/>
          </w:tcPr>
          <w:p w:rsidR="001B2ABD" w:rsidRDefault="001B2ABD" w:rsidP="001B2ABD">
            <w:pPr>
              <w:tabs>
                <w:tab w:val="left" w:pos="990"/>
              </w:tabs>
              <w:jc w:val="center"/>
            </w:pPr>
            <w:r>
              <w:rPr>
                <w:noProof/>
                <w:lang w:eastAsia="en-US"/>
              </w:rPr>
              <mc:AlternateContent>
                <mc:Choice Requires="wps">
                  <w:drawing>
                    <wp:inline distT="0" distB="0" distL="0" distR="0" wp14:anchorId="12892FB8" wp14:editId="48304DBD">
                      <wp:extent cx="1669311" cy="2122805"/>
                      <wp:effectExtent l="19050" t="19050" r="45720" b="29845"/>
                      <wp:docPr id="2" name="Oval 2" title="Professional Headshot of Man"/>
                      <wp:cNvGraphicFramePr/>
                      <a:graphic xmlns:a="http://schemas.openxmlformats.org/drawingml/2006/main">
                        <a:graphicData uri="http://schemas.microsoft.com/office/word/2010/wordprocessingShape">
                          <wps:wsp>
                            <wps:cNvSpPr/>
                            <wps:spPr>
                              <a:xfrm>
                                <a:off x="0" y="0"/>
                                <a:ext cx="1669311" cy="212280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927764D" id="Oval 2" o:spid="_x0000_s1026" alt="Title: Professional Headshot of Man" style="width:131.4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" strokecolor="#94b6d2 [3204]" strokeweight="5pt">
                      <v:fill r:id="rId10" o:title="" recolor="t" rotate="t" type="frame"/>
                      <v:stroke joinstyle="miter"/>
                      <w10:anchorlock/>
                    </v:oval>
                  </w:pict>
                </mc:Fallback>
              </mc:AlternateContent>
            </w:r>
          </w:p>
        </w:tc>
        <w:tc>
          <w:tcPr>
            <w:tcW w:w="720" w:type="dxa"/>
          </w:tcPr>
          <w:p w:rsidR="001B2ABD" w:rsidRDefault="001B2ABD" w:rsidP="000C45FF">
            <w:pPr>
              <w:tabs>
                <w:tab w:val="left" w:pos="990"/>
              </w:tabs>
            </w:pPr>
          </w:p>
        </w:tc>
        <w:tc>
          <w:tcPr>
            <w:tcW w:w="6470" w:type="dxa"/>
            <w:vAlign w:val="bottom"/>
          </w:tcPr>
          <w:p w:rsidR="006F631C" w:rsidRPr="0070695D" w:rsidRDefault="006F631C" w:rsidP="006F631C">
            <w:pPr>
              <w:pStyle w:val="Title"/>
              <w:rPr>
                <w:color w:val="548AB7" w:themeColor="accent1" w:themeShade="BF"/>
              </w:rPr>
            </w:pPr>
            <w:r w:rsidRPr="0070695D">
              <w:rPr>
                <w:color w:val="548AB7" w:themeColor="accent1" w:themeShade="BF"/>
              </w:rPr>
              <w:t>Lloyd Marc</w:t>
            </w:r>
            <w:r w:rsidR="00F40BFD" w:rsidRPr="0070695D">
              <w:rPr>
                <w:color w:val="548AB7" w:themeColor="accent1" w:themeShade="BF"/>
              </w:rPr>
              <w:t>e</w:t>
            </w:r>
            <w:r w:rsidRPr="0070695D">
              <w:rPr>
                <w:color w:val="548AB7" w:themeColor="accent1" w:themeShade="BF"/>
              </w:rPr>
              <w:t>lino</w:t>
            </w:r>
          </w:p>
          <w:p w:rsidR="001B2ABD" w:rsidRDefault="006F631C" w:rsidP="006F631C">
            <w:pPr>
              <w:pStyle w:val="Subtitle"/>
            </w:pPr>
            <w:r w:rsidRPr="00F925C2">
              <w:rPr>
                <w:spacing w:val="0"/>
                <w:w w:val="70"/>
              </w:rPr>
              <w:t>Software Develope</w:t>
            </w:r>
            <w:r w:rsidRPr="00F925C2">
              <w:rPr>
                <w:spacing w:val="2"/>
                <w:w w:val="70"/>
              </w:rPr>
              <w:t>r</w:t>
            </w:r>
          </w:p>
        </w:tc>
        <w:bookmarkStart w:id="0" w:name="_GoBack"/>
        <w:bookmarkEnd w:id="0"/>
      </w:tr>
      <w:tr w:rsidR="001B2ABD" w:rsidTr="001B2ABD">
        <w:tc>
          <w:tcPr>
            <w:tcW w:w="3600" w:type="dxa"/>
          </w:tcPr>
          <w:sdt>
            <w:sdtPr>
              <w:id w:val="-1711873194"/>
              <w:placeholder>
                <w:docPart w:val="16DAA67E17AA4C7C9345B0A81423880E"/>
              </w:placeholder>
              <w:temporary/>
              <w:showingPlcHdr/>
              <w15:appearance w15:val="hidden"/>
            </w:sdtPr>
            <w:sdtEndPr/>
            <w:sdtContent>
              <w:p w:rsidR="001B2ABD" w:rsidRDefault="00036450" w:rsidP="00036450">
                <w:pPr>
                  <w:pStyle w:val="Heading3"/>
                </w:pPr>
                <w:r w:rsidRPr="00D5459D">
                  <w:t>Profile</w:t>
                </w:r>
              </w:p>
            </w:sdtContent>
          </w:sdt>
          <w:p w:rsidR="001C4E5A" w:rsidRDefault="001C4E5A" w:rsidP="009260CD">
            <w:r w:rsidRPr="001C4E5A">
              <w:t xml:space="preserve">Motivated, personable Web Developer who loves to learn and creatively solve problems. </w:t>
            </w:r>
          </w:p>
          <w:p w:rsidR="001C4E5A" w:rsidRDefault="001C4E5A" w:rsidP="009260CD"/>
          <w:p w:rsidR="001C4E5A" w:rsidRDefault="001C4E5A" w:rsidP="009260CD">
            <w:r w:rsidRPr="001C4E5A">
              <w:t>Seeking a position as a Full Stack Developer to further enhance organizational worth by leveraging my skills and knowledge. I plan to do such by utilizing my Front-end and Back-end development, Responsive frameworks, Coding, Designing and maintaining Databases to enhance the client experience.</w:t>
            </w:r>
          </w:p>
          <w:p w:rsidR="001C4E5A" w:rsidRDefault="001C4E5A" w:rsidP="009260CD"/>
          <w:p w:rsidR="00036450" w:rsidRDefault="00036450" w:rsidP="00036450"/>
          <w:sdt>
            <w:sdtPr>
              <w:id w:val="-1954003311"/>
              <w:placeholder>
                <w:docPart w:val="3ECD3771B3DD48C3A7DFA3ADE13C1CBF"/>
              </w:placeholder>
              <w:temporary/>
              <w:showingPlcHdr/>
              <w15:appearance w15:val="hidden"/>
            </w:sdtPr>
            <w:sdtEndPr/>
            <w:sdtContent>
              <w:p w:rsidR="00036450" w:rsidRPr="00CB0055" w:rsidRDefault="00CB0055" w:rsidP="00CB0055">
                <w:pPr>
                  <w:pStyle w:val="Heading3"/>
                </w:pPr>
                <w:r w:rsidRPr="00CB0055">
                  <w:t>Contact</w:t>
                </w:r>
              </w:p>
            </w:sdtContent>
          </w:sdt>
          <w:sdt>
            <w:sdtPr>
              <w:id w:val="1111563247"/>
              <w:placeholder>
                <w:docPart w:val="199E4CDE6BB34FCA8D3F2E1C14379A60"/>
              </w:placeholder>
              <w:temporary/>
              <w:showingPlcHdr/>
              <w15:appearance w15:val="hidden"/>
            </w:sdtPr>
            <w:sdtEndPr/>
            <w:sdtContent>
              <w:p w:rsidR="004D3011" w:rsidRDefault="004D3011" w:rsidP="004D3011">
                <w:r w:rsidRPr="004D3011">
                  <w:t>PHONE:</w:t>
                </w:r>
              </w:p>
            </w:sdtContent>
          </w:sdt>
          <w:p w:rsidR="004D3011" w:rsidRDefault="00035DEE" w:rsidP="004D3011">
            <w:r>
              <w:t>619-808-4736</w:t>
            </w:r>
          </w:p>
          <w:p w:rsidR="004D3011" w:rsidRPr="004D3011" w:rsidRDefault="004D3011" w:rsidP="004D3011"/>
          <w:sdt>
            <w:sdtPr>
              <w:id w:val="67859272"/>
              <w:placeholder>
                <w:docPart w:val="05350FD8E1014995B175EE82A190361C"/>
              </w:placeholder>
              <w:temporary/>
              <w:showingPlcHdr/>
              <w15:appearance w15:val="hidden"/>
            </w:sdtPr>
            <w:sdtEndPr/>
            <w:sdtContent>
              <w:p w:rsidR="004D3011" w:rsidRDefault="004D3011" w:rsidP="004D3011">
                <w:r w:rsidRPr="004D3011">
                  <w:t>WEBSITE:</w:t>
                </w:r>
              </w:p>
            </w:sdtContent>
          </w:sdt>
          <w:p w:rsidR="004D3011" w:rsidRDefault="00447042" w:rsidP="004D3011">
            <w:hyperlink r:id="rId11" w:history="1">
              <w:r>
                <w:rPr>
                  <w:rStyle w:val="Hyperlink"/>
                </w:rPr>
                <w:t>https://ethanlloyd21.github.io/lloydmarcelino/</w:t>
              </w:r>
            </w:hyperlink>
          </w:p>
          <w:p w:rsidR="004D3011" w:rsidRDefault="004D3011" w:rsidP="004D3011"/>
          <w:sdt>
            <w:sdtPr>
              <w:id w:val="-240260293"/>
              <w:placeholder>
                <w:docPart w:val="E0EB40E3CE16451E8B8B0A14D5FA814B"/>
              </w:placeholder>
              <w:temporary/>
              <w:showingPlcHdr/>
              <w15:appearance w15:val="hidden"/>
            </w:sdtPr>
            <w:sdtEndPr/>
            <w:sdtContent>
              <w:p w:rsidR="004D3011" w:rsidRDefault="004D3011" w:rsidP="004D3011">
                <w:r w:rsidRPr="004D3011">
                  <w:t>EMAIL:</w:t>
                </w:r>
              </w:p>
            </w:sdtContent>
          </w:sdt>
          <w:p w:rsidR="00036450" w:rsidRPr="00035DEE" w:rsidRDefault="00035DEE" w:rsidP="004D3011">
            <w:pPr>
              <w:rPr>
                <w:rStyle w:val="Hyperlink"/>
              </w:rPr>
            </w:pPr>
            <w:r w:rsidRPr="00035DEE">
              <w:rPr>
                <w:color w:val="B85A22" w:themeColor="accent2" w:themeShade="BF"/>
                <w:u w:val="single"/>
              </w:rPr>
              <w:t>lloydmarcelino@gmail.com</w:t>
            </w:r>
          </w:p>
          <w:sdt>
            <w:sdtPr>
              <w:id w:val="-1444214663"/>
              <w:placeholder>
                <w:docPart w:val="446CC8E493C649F2A2089710C4154FBD"/>
              </w:placeholder>
              <w:temporary/>
              <w:showingPlcHdr/>
              <w15:appearance w15:val="hidden"/>
            </w:sdtPr>
            <w:sdtEndPr/>
            <w:sdtContent>
              <w:p w:rsidR="004D3011" w:rsidRPr="00CB0055" w:rsidRDefault="00CB0055" w:rsidP="00CB0055">
                <w:pPr>
                  <w:pStyle w:val="Heading3"/>
                </w:pPr>
                <w:r w:rsidRPr="00CB0055">
                  <w:t>Hobbies</w:t>
                </w:r>
              </w:p>
            </w:sdtContent>
          </w:sdt>
          <w:p w:rsidR="004D3011" w:rsidRDefault="00035DEE" w:rsidP="004D3011">
            <w:r>
              <w:t>Travelling</w:t>
            </w:r>
          </w:p>
          <w:p w:rsidR="004D3011" w:rsidRDefault="00035DEE" w:rsidP="004D3011">
            <w:r>
              <w:t>Composing Music</w:t>
            </w:r>
          </w:p>
          <w:p w:rsidR="004D3011" w:rsidRDefault="00035DEE" w:rsidP="004D3011">
            <w:r>
              <w:t>Art</w:t>
            </w:r>
          </w:p>
          <w:p w:rsidR="004D3011" w:rsidRPr="004D3011" w:rsidRDefault="00035DEE" w:rsidP="00035DEE">
            <w:r>
              <w:t>Sports</w:t>
            </w:r>
          </w:p>
        </w:tc>
        <w:tc>
          <w:tcPr>
            <w:tcW w:w="720" w:type="dxa"/>
          </w:tcPr>
          <w:p w:rsidR="001B2ABD" w:rsidRDefault="001B2ABD" w:rsidP="000C45FF">
            <w:pPr>
              <w:tabs>
                <w:tab w:val="left" w:pos="990"/>
              </w:tabs>
            </w:pPr>
          </w:p>
        </w:tc>
        <w:tc>
          <w:tcPr>
            <w:tcW w:w="6470" w:type="dxa"/>
          </w:tcPr>
          <w:sdt>
            <w:sdtPr>
              <w:id w:val="1049110328"/>
              <w:placeholder>
                <w:docPart w:val="8F57A74A4EFF4C969853E4FD94F56444"/>
              </w:placeholder>
              <w:temporary/>
              <w:showingPlcHdr/>
              <w15:appearance w15:val="hidden"/>
            </w:sdtPr>
            <w:sdtEndPr/>
            <w:sdtContent>
              <w:p w:rsidR="001B2ABD" w:rsidRDefault="00E25A26" w:rsidP="00036450">
                <w:pPr>
                  <w:pStyle w:val="Heading2"/>
                </w:pPr>
                <w:r w:rsidRPr="00036450">
                  <w:t>EDUCATION</w:t>
                </w:r>
              </w:p>
            </w:sdtContent>
          </w:sdt>
          <w:p w:rsidR="00036450" w:rsidRPr="00036450" w:rsidRDefault="00A91CB0" w:rsidP="00B359E4">
            <w:pPr>
              <w:pStyle w:val="Heading4"/>
            </w:pPr>
            <w:r>
              <w:t>University of Washington</w:t>
            </w:r>
          </w:p>
          <w:p w:rsidR="00036450" w:rsidRPr="00B359E4" w:rsidRDefault="00A91CB0" w:rsidP="00B359E4">
            <w:pPr>
              <w:pStyle w:val="Date"/>
            </w:pPr>
            <w:r>
              <w:t>2019</w:t>
            </w:r>
            <w:r w:rsidR="00036450" w:rsidRPr="00B359E4">
              <w:t xml:space="preserve"> - </w:t>
            </w:r>
            <w:r>
              <w:t>2020</w:t>
            </w:r>
          </w:p>
          <w:p w:rsidR="00036450" w:rsidRDefault="00A91CB0" w:rsidP="00036450">
            <w:r>
              <w:t>Software Web Development Boot-camp</w:t>
            </w:r>
          </w:p>
          <w:p w:rsidR="00A91CB0" w:rsidRDefault="00A91CB0" w:rsidP="00036450">
            <w:r>
              <w:t>GPA: 3.9</w:t>
            </w:r>
          </w:p>
          <w:p w:rsidR="00A91CB0" w:rsidRDefault="00A91CB0" w:rsidP="00036450"/>
          <w:p w:rsidR="00036450" w:rsidRPr="00B359E4" w:rsidRDefault="00A91CB0" w:rsidP="00B359E4">
            <w:pPr>
              <w:pStyle w:val="Heading4"/>
            </w:pPr>
            <w:r>
              <w:t>Highline Community College</w:t>
            </w:r>
          </w:p>
          <w:p w:rsidR="00036450" w:rsidRPr="00B359E4" w:rsidRDefault="00A91CB0" w:rsidP="00B359E4">
            <w:pPr>
              <w:pStyle w:val="Date"/>
            </w:pPr>
            <w:r>
              <w:t>2016</w:t>
            </w:r>
            <w:r w:rsidR="00036450" w:rsidRPr="00B359E4">
              <w:t xml:space="preserve"> - </w:t>
            </w:r>
            <w:r>
              <w:t>2017</w:t>
            </w:r>
          </w:p>
          <w:p w:rsidR="00036450" w:rsidRDefault="00A91CB0" w:rsidP="00036450">
            <w:r>
              <w:t>Objective-Oriented Programming I &amp; II with Java</w:t>
            </w:r>
          </w:p>
          <w:p w:rsidR="00A91CB0" w:rsidRDefault="00A91CB0" w:rsidP="00036450">
            <w:r>
              <w:t>GPA: 3.9</w:t>
            </w:r>
          </w:p>
          <w:sdt>
            <w:sdtPr>
              <w:id w:val="1001553383"/>
              <w:placeholder>
                <w:docPart w:val="CC2AFCCF63BD4CAFA85D246F45826274"/>
              </w:placeholder>
              <w:temporary/>
              <w:showingPlcHdr/>
              <w15:appearance w15:val="hidden"/>
            </w:sdtPr>
            <w:sdtEndPr/>
            <w:sdtContent>
              <w:p w:rsidR="00036450" w:rsidRDefault="00036450" w:rsidP="00036450">
                <w:pPr>
                  <w:pStyle w:val="Heading2"/>
                </w:pPr>
                <w:r w:rsidRPr="00036450">
                  <w:t>WORK EXPERIENCE</w:t>
                </w:r>
              </w:p>
            </w:sdtContent>
          </w:sdt>
          <w:p w:rsidR="00036450" w:rsidRDefault="00035DEE" w:rsidP="00B359E4">
            <w:pPr>
              <w:pStyle w:val="Heading4"/>
              <w:rPr>
                <w:bCs/>
              </w:rPr>
            </w:pPr>
            <w:r>
              <w:t>Amazon</w:t>
            </w:r>
            <w:r w:rsidR="00036450">
              <w:t xml:space="preserve"> </w:t>
            </w:r>
            <w:r>
              <w:t>Corporate - GSOC Team Lead</w:t>
            </w:r>
          </w:p>
          <w:p w:rsidR="00036450" w:rsidRPr="00036450" w:rsidRDefault="00035DEE" w:rsidP="00B359E4">
            <w:pPr>
              <w:pStyle w:val="Date"/>
            </w:pPr>
            <w:r>
              <w:t xml:space="preserve">October 2016 </w:t>
            </w:r>
            <w:r w:rsidR="00036450" w:rsidRPr="00036450">
              <w:t>–</w:t>
            </w:r>
            <w:r>
              <w:t xml:space="preserve"> Present</w:t>
            </w:r>
          </w:p>
          <w:p w:rsidR="00035DEE" w:rsidRPr="004D3011" w:rsidRDefault="00035DEE" w:rsidP="00035DEE">
            <w:r>
              <w:t xml:space="preserve">Created web applications that were utilized by Operators to support team’s productivity. </w:t>
            </w:r>
            <w:r w:rsidR="00C3584F" w:rsidRPr="00C3584F">
              <w:t xml:space="preserve">Performed data management, administrative process that includes acquiring, validating, storing, protecting, and processing required data to ensure the accessibility and reliability of the data to the users. Debugged and tested software application to </w:t>
            </w:r>
            <w:r w:rsidR="00C3584F">
              <w:t>identify front-end errors to enh</w:t>
            </w:r>
            <w:r w:rsidR="00C3584F" w:rsidRPr="00C3584F">
              <w:t>ance user experience.</w:t>
            </w:r>
          </w:p>
          <w:p w:rsidR="004D3011" w:rsidRDefault="004D3011" w:rsidP="00036450"/>
          <w:p w:rsidR="004D3011" w:rsidRPr="004D3011" w:rsidRDefault="00035DEE" w:rsidP="00B359E4">
            <w:pPr>
              <w:pStyle w:val="Heading4"/>
              <w:rPr>
                <w:bCs/>
              </w:rPr>
            </w:pPr>
            <w:r>
              <w:t>Amazon Corporate - Security Specialist</w:t>
            </w:r>
          </w:p>
          <w:p w:rsidR="004D3011" w:rsidRPr="004D3011" w:rsidRDefault="00035DEE" w:rsidP="00B359E4">
            <w:pPr>
              <w:pStyle w:val="Date"/>
            </w:pPr>
            <w:r>
              <w:t xml:space="preserve">March 2015 </w:t>
            </w:r>
            <w:r w:rsidR="004D3011" w:rsidRPr="004D3011">
              <w:t>–</w:t>
            </w:r>
            <w:r>
              <w:t xml:space="preserve"> October 2016</w:t>
            </w:r>
          </w:p>
          <w:p w:rsidR="004D3011" w:rsidRDefault="00C45298" w:rsidP="00036450">
            <w:r w:rsidRPr="00C45298">
              <w:t>Delivered outstanding customer service by managing customer's conflicts and challenging situations.</w:t>
            </w:r>
          </w:p>
          <w:p w:rsidR="00C45298" w:rsidRDefault="00C45298" w:rsidP="00036450"/>
          <w:p w:rsidR="004D3011" w:rsidRDefault="004D3011" w:rsidP="00036450"/>
          <w:sdt>
            <w:sdtPr>
              <w:id w:val="1669594239"/>
              <w:placeholder>
                <w:docPart w:val="F1C59ACD638B4680828C274D0592EB88"/>
              </w:placeholder>
              <w:temporary/>
              <w:showingPlcHdr/>
              <w15:appearance w15:val="hidden"/>
            </w:sdtPr>
            <w:sdtEndPr/>
            <w:sdtContent>
              <w:p w:rsidR="00036450" w:rsidRDefault="00180329" w:rsidP="00036450">
                <w:pPr>
                  <w:pStyle w:val="Heading2"/>
                </w:pPr>
                <w:r w:rsidRPr="00036450">
                  <w:rPr>
                    <w:rStyle w:val="Heading2Char"/>
                    <w:b/>
                    <w:bCs/>
                    <w:caps/>
                  </w:rPr>
                  <w:t>SKILLS</w:t>
                </w:r>
              </w:p>
            </w:sdtContent>
          </w:sdt>
          <w:p w:rsidR="00036450" w:rsidRPr="004D3011" w:rsidRDefault="00112054" w:rsidP="004D3011">
            <w:pPr>
              <w:rPr>
                <w:color w:val="FFFFFF" w:themeColor="background1"/>
              </w:rPr>
            </w:pPr>
            <w:r w:rsidRPr="00B90CEF">
              <w:rPr>
                <w:noProof/>
                <w:color w:val="000000" w:themeColor="text1"/>
                <w:lang w:eastAsia="en-US"/>
              </w:rPr>
              <w:drawing>
                <wp:inline distT="0" distB="0" distL="0" distR="0" wp14:anchorId="5AFFFF85" wp14:editId="29FA67EF">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rsidR="0043117B" w:rsidRDefault="0070695D" w:rsidP="000C45FF">
      <w:pPr>
        <w:tabs>
          <w:tab w:val="left" w:pos="990"/>
        </w:tabs>
      </w:pPr>
    </w:p>
    <w:sectPr w:rsidR="0043117B" w:rsidSect="000C45FF">
      <w:head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631C" w:rsidRDefault="006F631C" w:rsidP="000C45FF">
      <w:r>
        <w:separator/>
      </w:r>
    </w:p>
  </w:endnote>
  <w:endnote w:type="continuationSeparator" w:id="0">
    <w:p w:rsidR="006F631C" w:rsidRDefault="006F631C"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631C" w:rsidRDefault="006F631C" w:rsidP="000C45FF">
      <w:r>
        <w:separator/>
      </w:r>
    </w:p>
  </w:footnote>
  <w:footnote w:type="continuationSeparator" w:id="0">
    <w:p w:rsidR="006F631C" w:rsidRDefault="006F631C"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5FF" w:rsidRDefault="000C45FF">
    <w:pPr>
      <w:pStyle w:val="Header"/>
    </w:pPr>
    <w:r>
      <w:rPr>
        <w:noProof/>
        <w:lang w:eastAsia="en-US"/>
      </w:rPr>
      <w:drawing>
        <wp:anchor distT="0" distB="0" distL="114300" distR="114300" simplePos="0" relativeHeight="251658240" behindDoc="1" locked="0" layoutInCell="1" allowOverlap="1" wp14:anchorId="4D6F4968" wp14:editId="13F6376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31C"/>
    <w:rsid w:val="00035DEE"/>
    <w:rsid w:val="00036450"/>
    <w:rsid w:val="00094499"/>
    <w:rsid w:val="000C45FF"/>
    <w:rsid w:val="000E3FD1"/>
    <w:rsid w:val="00112054"/>
    <w:rsid w:val="001525E1"/>
    <w:rsid w:val="00180329"/>
    <w:rsid w:val="0019001F"/>
    <w:rsid w:val="001A74A5"/>
    <w:rsid w:val="001B2ABD"/>
    <w:rsid w:val="001C4E5A"/>
    <w:rsid w:val="001E0391"/>
    <w:rsid w:val="001E1759"/>
    <w:rsid w:val="001F1ECC"/>
    <w:rsid w:val="002400EB"/>
    <w:rsid w:val="00256CF7"/>
    <w:rsid w:val="00281FD5"/>
    <w:rsid w:val="0030481B"/>
    <w:rsid w:val="003156FC"/>
    <w:rsid w:val="003254B5"/>
    <w:rsid w:val="0037121F"/>
    <w:rsid w:val="003A6B7D"/>
    <w:rsid w:val="003B06CA"/>
    <w:rsid w:val="004071FC"/>
    <w:rsid w:val="00445947"/>
    <w:rsid w:val="00447042"/>
    <w:rsid w:val="004813B3"/>
    <w:rsid w:val="00496591"/>
    <w:rsid w:val="004C63E4"/>
    <w:rsid w:val="004D3011"/>
    <w:rsid w:val="005262AC"/>
    <w:rsid w:val="005E39D5"/>
    <w:rsid w:val="00600670"/>
    <w:rsid w:val="0062123A"/>
    <w:rsid w:val="00646E75"/>
    <w:rsid w:val="006771D0"/>
    <w:rsid w:val="006F631C"/>
    <w:rsid w:val="0070695D"/>
    <w:rsid w:val="00715FCB"/>
    <w:rsid w:val="00743101"/>
    <w:rsid w:val="007775E1"/>
    <w:rsid w:val="007867A0"/>
    <w:rsid w:val="007927F5"/>
    <w:rsid w:val="00802CA0"/>
    <w:rsid w:val="00862AE4"/>
    <w:rsid w:val="009260CD"/>
    <w:rsid w:val="00952C25"/>
    <w:rsid w:val="00A2118D"/>
    <w:rsid w:val="00A91B26"/>
    <w:rsid w:val="00A91CB0"/>
    <w:rsid w:val="00AD76E2"/>
    <w:rsid w:val="00B20152"/>
    <w:rsid w:val="00B359E4"/>
    <w:rsid w:val="00B57D98"/>
    <w:rsid w:val="00B70850"/>
    <w:rsid w:val="00C066B6"/>
    <w:rsid w:val="00C3584F"/>
    <w:rsid w:val="00C37BA1"/>
    <w:rsid w:val="00C45298"/>
    <w:rsid w:val="00C4674C"/>
    <w:rsid w:val="00C506CF"/>
    <w:rsid w:val="00C72BED"/>
    <w:rsid w:val="00C9578B"/>
    <w:rsid w:val="00CB0055"/>
    <w:rsid w:val="00D2522B"/>
    <w:rsid w:val="00D422DE"/>
    <w:rsid w:val="00D5459D"/>
    <w:rsid w:val="00DA1F4D"/>
    <w:rsid w:val="00DD172A"/>
    <w:rsid w:val="00E25A26"/>
    <w:rsid w:val="00E4381A"/>
    <w:rsid w:val="00E55D74"/>
    <w:rsid w:val="00F40BFD"/>
    <w:rsid w:val="00F60274"/>
    <w:rsid w:val="00F77FB9"/>
    <w:rsid w:val="00F925C2"/>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57A372F"/>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customStyle="1"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thanlloyd21.github.io/lloydmarcelino/"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marcel\AppData\Roaming\Microsoft\Templates\Blue%20grey%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305750320763657"/>
          <c:y val="0"/>
          <c:w val="0.76757385549929991"/>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Sheet1!$A$2:$A$7</c:f>
              <c:strCache>
                <c:ptCount val="6"/>
                <c:pt idx="0">
                  <c:v>Git</c:v>
                </c:pt>
                <c:pt idx="1">
                  <c:v>Java</c:v>
                </c:pt>
                <c:pt idx="2">
                  <c:v>Node.js</c:v>
                </c:pt>
                <c:pt idx="3">
                  <c:v>JavaScript</c:v>
                </c:pt>
                <c:pt idx="4">
                  <c:v>CSS3</c:v>
                </c:pt>
                <c:pt idx="5">
                  <c:v>HTML5</c:v>
                </c:pt>
              </c:strCache>
            </c:strRef>
          </c:cat>
          <c:val>
            <c:numRef>
              <c:f>Sheet1!$B$2:$B$7</c:f>
              <c:numCache>
                <c:formatCode>General</c:formatCode>
                <c:ptCount val="6"/>
                <c:pt idx="0">
                  <c:v>0.75</c:v>
                </c:pt>
                <c:pt idx="1">
                  <c:v>0.7</c:v>
                </c:pt>
                <c:pt idx="2">
                  <c:v>0.7</c:v>
                </c:pt>
                <c:pt idx="3">
                  <c:v>0.8</c:v>
                </c:pt>
                <c:pt idx="4">
                  <c:v>0.75</c:v>
                </c:pt>
                <c:pt idx="5">
                  <c:v>0.8</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none"/>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1"/>
        <c:axPos val="b"/>
        <c:numFmt formatCode="0.00%" sourceLinked="0"/>
        <c:majorTickMark val="none"/>
        <c:minorTickMark val="none"/>
        <c:tickLblPos val="nextTo"/>
        <c:crossAx val="510443647"/>
        <c:crosses val="autoZero"/>
        <c:crossBetween val="between"/>
        <c:majorUnit val="0.25"/>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DAA67E17AA4C7C9345B0A81423880E"/>
        <w:category>
          <w:name w:val="General"/>
          <w:gallery w:val="placeholder"/>
        </w:category>
        <w:types>
          <w:type w:val="bbPlcHdr"/>
        </w:types>
        <w:behaviors>
          <w:behavior w:val="content"/>
        </w:behaviors>
        <w:guid w:val="{F7F08CB2-4E16-480E-9E29-215CEDD9976A}"/>
      </w:docPartPr>
      <w:docPartBody>
        <w:p w:rsidR="00E11511" w:rsidRDefault="00E11511">
          <w:pPr>
            <w:pStyle w:val="16DAA67E17AA4C7C9345B0A81423880E"/>
          </w:pPr>
          <w:r w:rsidRPr="00D5459D">
            <w:t>Profile</w:t>
          </w:r>
        </w:p>
      </w:docPartBody>
    </w:docPart>
    <w:docPart>
      <w:docPartPr>
        <w:name w:val="3ECD3771B3DD48C3A7DFA3ADE13C1CBF"/>
        <w:category>
          <w:name w:val="General"/>
          <w:gallery w:val="placeholder"/>
        </w:category>
        <w:types>
          <w:type w:val="bbPlcHdr"/>
        </w:types>
        <w:behaviors>
          <w:behavior w:val="content"/>
        </w:behaviors>
        <w:guid w:val="{20B2F76E-247D-417F-A7E1-9644D9A7FF5D}"/>
      </w:docPartPr>
      <w:docPartBody>
        <w:p w:rsidR="00E11511" w:rsidRDefault="00E11511">
          <w:pPr>
            <w:pStyle w:val="3ECD3771B3DD48C3A7DFA3ADE13C1CBF"/>
          </w:pPr>
          <w:r w:rsidRPr="00CB0055">
            <w:t>Contact</w:t>
          </w:r>
        </w:p>
      </w:docPartBody>
    </w:docPart>
    <w:docPart>
      <w:docPartPr>
        <w:name w:val="199E4CDE6BB34FCA8D3F2E1C14379A60"/>
        <w:category>
          <w:name w:val="General"/>
          <w:gallery w:val="placeholder"/>
        </w:category>
        <w:types>
          <w:type w:val="bbPlcHdr"/>
        </w:types>
        <w:behaviors>
          <w:behavior w:val="content"/>
        </w:behaviors>
        <w:guid w:val="{7936ABBD-665C-4675-98EF-A2A58B9160A9}"/>
      </w:docPartPr>
      <w:docPartBody>
        <w:p w:rsidR="00E11511" w:rsidRDefault="00E11511">
          <w:pPr>
            <w:pStyle w:val="199E4CDE6BB34FCA8D3F2E1C14379A60"/>
          </w:pPr>
          <w:r w:rsidRPr="004D3011">
            <w:t>PHONE:</w:t>
          </w:r>
        </w:p>
      </w:docPartBody>
    </w:docPart>
    <w:docPart>
      <w:docPartPr>
        <w:name w:val="05350FD8E1014995B175EE82A190361C"/>
        <w:category>
          <w:name w:val="General"/>
          <w:gallery w:val="placeholder"/>
        </w:category>
        <w:types>
          <w:type w:val="bbPlcHdr"/>
        </w:types>
        <w:behaviors>
          <w:behavior w:val="content"/>
        </w:behaviors>
        <w:guid w:val="{C8FFE6A8-2B9A-42C6-BB99-2C3F21918179}"/>
      </w:docPartPr>
      <w:docPartBody>
        <w:p w:rsidR="00E11511" w:rsidRDefault="00E11511">
          <w:pPr>
            <w:pStyle w:val="05350FD8E1014995B175EE82A190361C"/>
          </w:pPr>
          <w:r w:rsidRPr="004D3011">
            <w:t>WEBSITE:</w:t>
          </w:r>
        </w:p>
      </w:docPartBody>
    </w:docPart>
    <w:docPart>
      <w:docPartPr>
        <w:name w:val="E0EB40E3CE16451E8B8B0A14D5FA814B"/>
        <w:category>
          <w:name w:val="General"/>
          <w:gallery w:val="placeholder"/>
        </w:category>
        <w:types>
          <w:type w:val="bbPlcHdr"/>
        </w:types>
        <w:behaviors>
          <w:behavior w:val="content"/>
        </w:behaviors>
        <w:guid w:val="{63B72011-9B60-4DB6-8EDE-8CD6FA7ECE5F}"/>
      </w:docPartPr>
      <w:docPartBody>
        <w:p w:rsidR="00E11511" w:rsidRDefault="00E11511">
          <w:pPr>
            <w:pStyle w:val="E0EB40E3CE16451E8B8B0A14D5FA814B"/>
          </w:pPr>
          <w:r w:rsidRPr="004D3011">
            <w:t>EMAIL:</w:t>
          </w:r>
        </w:p>
      </w:docPartBody>
    </w:docPart>
    <w:docPart>
      <w:docPartPr>
        <w:name w:val="446CC8E493C649F2A2089710C4154FBD"/>
        <w:category>
          <w:name w:val="General"/>
          <w:gallery w:val="placeholder"/>
        </w:category>
        <w:types>
          <w:type w:val="bbPlcHdr"/>
        </w:types>
        <w:behaviors>
          <w:behavior w:val="content"/>
        </w:behaviors>
        <w:guid w:val="{6C6FB5AE-A5B2-4CC3-8933-93471D371C4D}"/>
      </w:docPartPr>
      <w:docPartBody>
        <w:p w:rsidR="00E11511" w:rsidRDefault="00E11511">
          <w:pPr>
            <w:pStyle w:val="446CC8E493C649F2A2089710C4154FBD"/>
          </w:pPr>
          <w:r w:rsidRPr="00CB0055">
            <w:t>Hobbies</w:t>
          </w:r>
        </w:p>
      </w:docPartBody>
    </w:docPart>
    <w:docPart>
      <w:docPartPr>
        <w:name w:val="8F57A74A4EFF4C969853E4FD94F56444"/>
        <w:category>
          <w:name w:val="General"/>
          <w:gallery w:val="placeholder"/>
        </w:category>
        <w:types>
          <w:type w:val="bbPlcHdr"/>
        </w:types>
        <w:behaviors>
          <w:behavior w:val="content"/>
        </w:behaviors>
        <w:guid w:val="{99AC7E6D-5344-4CAF-8E13-55176249FD77}"/>
      </w:docPartPr>
      <w:docPartBody>
        <w:p w:rsidR="00E11511" w:rsidRDefault="00E11511">
          <w:pPr>
            <w:pStyle w:val="8F57A74A4EFF4C969853E4FD94F56444"/>
          </w:pPr>
          <w:r w:rsidRPr="00036450">
            <w:t>EDUCATION</w:t>
          </w:r>
        </w:p>
      </w:docPartBody>
    </w:docPart>
    <w:docPart>
      <w:docPartPr>
        <w:name w:val="CC2AFCCF63BD4CAFA85D246F45826274"/>
        <w:category>
          <w:name w:val="General"/>
          <w:gallery w:val="placeholder"/>
        </w:category>
        <w:types>
          <w:type w:val="bbPlcHdr"/>
        </w:types>
        <w:behaviors>
          <w:behavior w:val="content"/>
        </w:behaviors>
        <w:guid w:val="{45C37743-2179-44F3-951A-687C076673A7}"/>
      </w:docPartPr>
      <w:docPartBody>
        <w:p w:rsidR="00E11511" w:rsidRDefault="00E11511">
          <w:pPr>
            <w:pStyle w:val="CC2AFCCF63BD4CAFA85D246F45826274"/>
          </w:pPr>
          <w:r w:rsidRPr="00036450">
            <w:t>WORK EXPERIENCE</w:t>
          </w:r>
        </w:p>
      </w:docPartBody>
    </w:docPart>
    <w:docPart>
      <w:docPartPr>
        <w:name w:val="F1C59ACD638B4680828C274D0592EB88"/>
        <w:category>
          <w:name w:val="General"/>
          <w:gallery w:val="placeholder"/>
        </w:category>
        <w:types>
          <w:type w:val="bbPlcHdr"/>
        </w:types>
        <w:behaviors>
          <w:behavior w:val="content"/>
        </w:behaviors>
        <w:guid w:val="{F8A0FC1A-B828-4561-BFF7-421039B5CFB4}"/>
      </w:docPartPr>
      <w:docPartBody>
        <w:p w:rsidR="00E11511" w:rsidRDefault="00E11511">
          <w:pPr>
            <w:pStyle w:val="F1C59ACD638B4680828C274D0592EB88"/>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511"/>
    <w:rsid w:val="00E11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5B9BD5"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BABFA531AB44279CAFDA1BE63F4E13">
    <w:name w:val="31BABFA531AB44279CAFDA1BE63F4E13"/>
  </w:style>
  <w:style w:type="paragraph" w:customStyle="1" w:styleId="41299434A93641DBB54E2F4F8A022517">
    <w:name w:val="41299434A93641DBB54E2F4F8A022517"/>
  </w:style>
  <w:style w:type="paragraph" w:customStyle="1" w:styleId="16DAA67E17AA4C7C9345B0A81423880E">
    <w:name w:val="16DAA67E17AA4C7C9345B0A81423880E"/>
  </w:style>
  <w:style w:type="paragraph" w:customStyle="1" w:styleId="B8EFBD04E021428EA82496CBD8FAD804">
    <w:name w:val="B8EFBD04E021428EA82496CBD8FAD804"/>
  </w:style>
  <w:style w:type="paragraph" w:customStyle="1" w:styleId="3ECD3771B3DD48C3A7DFA3ADE13C1CBF">
    <w:name w:val="3ECD3771B3DD48C3A7DFA3ADE13C1CBF"/>
  </w:style>
  <w:style w:type="paragraph" w:customStyle="1" w:styleId="199E4CDE6BB34FCA8D3F2E1C14379A60">
    <w:name w:val="199E4CDE6BB34FCA8D3F2E1C14379A60"/>
  </w:style>
  <w:style w:type="paragraph" w:customStyle="1" w:styleId="B3C1D7FA2E1B46EC857B97CF49871DB2">
    <w:name w:val="B3C1D7FA2E1B46EC857B97CF49871DB2"/>
  </w:style>
  <w:style w:type="paragraph" w:customStyle="1" w:styleId="05350FD8E1014995B175EE82A190361C">
    <w:name w:val="05350FD8E1014995B175EE82A190361C"/>
  </w:style>
  <w:style w:type="paragraph" w:customStyle="1" w:styleId="17D6A8CB07964FF8A530A6261141EEB3">
    <w:name w:val="17D6A8CB07964FF8A530A6261141EEB3"/>
  </w:style>
  <w:style w:type="paragraph" w:customStyle="1" w:styleId="E0EB40E3CE16451E8B8B0A14D5FA814B">
    <w:name w:val="E0EB40E3CE16451E8B8B0A14D5FA814B"/>
  </w:style>
  <w:style w:type="character" w:styleId="Hyperlink">
    <w:name w:val="Hyperlink"/>
    <w:basedOn w:val="DefaultParagraphFont"/>
    <w:uiPriority w:val="99"/>
    <w:unhideWhenUsed/>
    <w:rPr>
      <w:color w:val="C45911" w:themeColor="accent2" w:themeShade="BF"/>
      <w:u w:val="single"/>
    </w:rPr>
  </w:style>
  <w:style w:type="paragraph" w:customStyle="1" w:styleId="7D406F7F06AD4282B11F8F323A0DCB64">
    <w:name w:val="7D406F7F06AD4282B11F8F323A0DCB64"/>
  </w:style>
  <w:style w:type="paragraph" w:customStyle="1" w:styleId="446CC8E493C649F2A2089710C4154FBD">
    <w:name w:val="446CC8E493C649F2A2089710C4154FBD"/>
  </w:style>
  <w:style w:type="paragraph" w:customStyle="1" w:styleId="86A82E8D8ECE43F0BE1A2BD43EB4602F">
    <w:name w:val="86A82E8D8ECE43F0BE1A2BD43EB4602F"/>
  </w:style>
  <w:style w:type="paragraph" w:customStyle="1" w:styleId="8B6801F325664A4EB1F908F7475EEA9F">
    <w:name w:val="8B6801F325664A4EB1F908F7475EEA9F"/>
  </w:style>
  <w:style w:type="paragraph" w:customStyle="1" w:styleId="18C2E1F8D71B44FEA40D74C4BAA1428C">
    <w:name w:val="18C2E1F8D71B44FEA40D74C4BAA1428C"/>
  </w:style>
  <w:style w:type="paragraph" w:customStyle="1" w:styleId="30FB1AE0C60646AAA75D5EEDC1023B38">
    <w:name w:val="30FB1AE0C60646AAA75D5EEDC1023B38"/>
  </w:style>
  <w:style w:type="paragraph" w:customStyle="1" w:styleId="8F57A74A4EFF4C969853E4FD94F56444">
    <w:name w:val="8F57A74A4EFF4C969853E4FD94F56444"/>
  </w:style>
  <w:style w:type="paragraph" w:customStyle="1" w:styleId="DB1177D338024DB9A9F4FA730C91AB22">
    <w:name w:val="DB1177D338024DB9A9F4FA730C91AB22"/>
  </w:style>
  <w:style w:type="paragraph" w:customStyle="1" w:styleId="B6D1BC0C3C0C43DBA54380C2630BCF6E">
    <w:name w:val="B6D1BC0C3C0C43DBA54380C2630BCF6E"/>
  </w:style>
  <w:style w:type="paragraph" w:customStyle="1" w:styleId="013B9D080C8644E89B47591B7BE0BF82">
    <w:name w:val="013B9D080C8644E89B47591B7BE0BF82"/>
  </w:style>
  <w:style w:type="paragraph" w:customStyle="1" w:styleId="11C333F1B7094B9F9A47C97E724068E3">
    <w:name w:val="11C333F1B7094B9F9A47C97E724068E3"/>
  </w:style>
  <w:style w:type="paragraph" w:customStyle="1" w:styleId="F22D555A8FF44208ADF70A49A12523FB">
    <w:name w:val="F22D555A8FF44208ADF70A49A12523FB"/>
  </w:style>
  <w:style w:type="paragraph" w:customStyle="1" w:styleId="EDB7206C99904752A276DC75BE5250E0">
    <w:name w:val="EDB7206C99904752A276DC75BE5250E0"/>
  </w:style>
  <w:style w:type="paragraph" w:customStyle="1" w:styleId="86A1FC2743524FB283A190CE12F88292">
    <w:name w:val="86A1FC2743524FB283A190CE12F88292"/>
  </w:style>
  <w:style w:type="paragraph" w:customStyle="1" w:styleId="CC2AFCCF63BD4CAFA85D246F45826274">
    <w:name w:val="CC2AFCCF63BD4CAFA85D246F45826274"/>
  </w:style>
  <w:style w:type="paragraph" w:customStyle="1" w:styleId="88A2DB5DA23744E69E45C528ED3DA618">
    <w:name w:val="88A2DB5DA23744E69E45C528ED3DA618"/>
  </w:style>
  <w:style w:type="paragraph" w:customStyle="1" w:styleId="99E41D53684946CEAB467262B2F9D82E">
    <w:name w:val="99E41D53684946CEAB467262B2F9D82E"/>
  </w:style>
  <w:style w:type="paragraph" w:customStyle="1" w:styleId="D0A5907DBEC34574A6B7A6555885DE9B">
    <w:name w:val="D0A5907DBEC34574A6B7A6555885DE9B"/>
  </w:style>
  <w:style w:type="paragraph" w:customStyle="1" w:styleId="833D22E520AE450591CD1B726508222D">
    <w:name w:val="833D22E520AE450591CD1B726508222D"/>
  </w:style>
  <w:style w:type="paragraph" w:customStyle="1" w:styleId="94FE4D1449CA4507869051C915A1878E">
    <w:name w:val="94FE4D1449CA4507869051C915A1878E"/>
  </w:style>
  <w:style w:type="paragraph" w:customStyle="1" w:styleId="9AEE9094C69444C390B11E8F449D5163">
    <w:name w:val="9AEE9094C69444C390B11E8F449D5163"/>
  </w:style>
  <w:style w:type="paragraph" w:customStyle="1" w:styleId="42D80840C846419692CBD3685089C22A">
    <w:name w:val="42D80840C846419692CBD3685089C22A"/>
  </w:style>
  <w:style w:type="paragraph" w:customStyle="1" w:styleId="F400841F57234DAB968A700F13C43FD2">
    <w:name w:val="F400841F57234DAB968A700F13C43FD2"/>
  </w:style>
  <w:style w:type="paragraph" w:customStyle="1" w:styleId="CC92DEAE668143F59447F535CC93129B">
    <w:name w:val="CC92DEAE668143F59447F535CC93129B"/>
  </w:style>
  <w:style w:type="paragraph" w:customStyle="1" w:styleId="B3994CD3928E49B4BDA4AE91A888ED2F">
    <w:name w:val="B3994CD3928E49B4BDA4AE91A888ED2F"/>
  </w:style>
  <w:style w:type="paragraph" w:customStyle="1" w:styleId="A02C3FDE08E9480AA9408E129F01FCAD">
    <w:name w:val="A02C3FDE08E9480AA9408E129F01FCAD"/>
  </w:style>
  <w:style w:type="paragraph" w:customStyle="1" w:styleId="4A0839A0F36949DD83758ADA5E9B2BC8">
    <w:name w:val="4A0839A0F36949DD83758ADA5E9B2BC8"/>
  </w:style>
  <w:style w:type="paragraph" w:customStyle="1" w:styleId="A2486A8D7E454DC88B7C745E1F9BF2EF">
    <w:name w:val="A2486A8D7E454DC88B7C745E1F9BF2EF"/>
  </w:style>
  <w:style w:type="paragraph" w:customStyle="1" w:styleId="BA8648F7EC2F4A81B562AB4C1880E64B">
    <w:name w:val="BA8648F7EC2F4A81B562AB4C1880E64B"/>
  </w:style>
  <w:style w:type="paragraph" w:customStyle="1" w:styleId="F2336B8EF3D048828E0802F9C88E9A7C">
    <w:name w:val="F2336B8EF3D048828E0802F9C88E9A7C"/>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eastAsia="ja-JP"/>
    </w:rPr>
  </w:style>
  <w:style w:type="paragraph" w:customStyle="1" w:styleId="F1C59ACD638B4680828C274D0592EB88">
    <w:name w:val="F1C59ACD638B4680828C274D0592EB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2.xml><?xml version="1.0" encoding="utf-8"?>
<ds:datastoreItem xmlns:ds="http://schemas.openxmlformats.org/officeDocument/2006/customXml" ds:itemID="{DD14EC26-251D-443A-AF4F-B15D0F3B0F84}">
  <ds:schemaRefs>
    <ds:schemaRef ds:uri="http://schemas.microsoft.com/office/2006/documentManagement/types"/>
    <ds:schemaRef ds:uri="http://purl.org/dc/elements/1.1/"/>
    <ds:schemaRef ds:uri="16c05727-aa75-4e4a-9b5f-8a80a1165891"/>
    <ds:schemaRef ds:uri="http://schemas.microsoft.com/office/infopath/2007/PartnerControls"/>
    <ds:schemaRef ds:uri="http://schemas.openxmlformats.org/package/2006/metadata/core-properties"/>
    <ds:schemaRef ds:uri="http://purl.org/dc/terms/"/>
    <ds:schemaRef ds:uri="http://schemas.microsoft.com/office/2006/metadata/properties"/>
    <ds:schemaRef ds:uri="71af3243-3dd4-4a8d-8c0d-dd76da1f02a5"/>
    <ds:schemaRef ds:uri="http://www.w3.org/XML/1998/namespace"/>
    <ds:schemaRef ds:uri="http://purl.org/dc/dcmitype/"/>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1</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2020-01-24T08:49:00Z</dcterms:created>
  <dcterms:modified xsi:type="dcterms:W3CDTF">2020-01-24T09:07:00Z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